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048C" w:rsidRDefault="00F776AC">
      <w:pPr>
        <w:pStyle w:val="DVPnorm1"/>
        <w:rPr>
          <w:b/>
          <w:u w:val="single"/>
        </w:rPr>
      </w:pPr>
      <w:r>
        <w:rPr>
          <w:b/>
          <w:u w:val="single"/>
        </w:rPr>
        <w:t xml:space="preserve">FISH </w:t>
      </w:r>
      <w:r w:rsidR="00C617A8">
        <w:rPr>
          <w:b/>
          <w:u w:val="single"/>
        </w:rPr>
        <w:t>PIE</w:t>
      </w:r>
    </w:p>
    <w:p w:rsidR="00C617A8" w:rsidRDefault="00C617A8">
      <w:pPr>
        <w:pStyle w:val="DVPnorm1"/>
        <w:rPr>
          <w:b/>
          <w:u w:val="single"/>
        </w:rPr>
      </w:pPr>
    </w:p>
    <w:p w:rsidR="00C617A8" w:rsidRPr="00FC6EEB" w:rsidRDefault="00FC6EEB">
      <w:pPr>
        <w:pStyle w:val="DVPnorm1"/>
      </w:pPr>
      <w:r w:rsidRPr="00FC6EEB">
        <w:t>For 7” square x 2” high dish</w:t>
      </w:r>
      <w:r w:rsidR="00AE3055">
        <w:t xml:space="preserve"> (4 persons)</w:t>
      </w:r>
    </w:p>
    <w:p w:rsidR="00C617A8" w:rsidRDefault="00C617A8">
      <w:pPr>
        <w:pStyle w:val="DVPnorm1"/>
        <w:rPr>
          <w:b/>
          <w:u w:val="single"/>
        </w:rPr>
      </w:pPr>
    </w:p>
    <w:p w:rsidR="00F776AC" w:rsidRDefault="00F776AC">
      <w:pPr>
        <w:pStyle w:val="DVPnorm1"/>
        <w:rPr>
          <w:b/>
          <w:u w:val="single"/>
        </w:rPr>
      </w:pPr>
    </w:p>
    <w:p w:rsidR="00F776AC" w:rsidRDefault="00F776AC">
      <w:pPr>
        <w:pStyle w:val="DVPnorm1"/>
        <w:rPr>
          <w:b/>
          <w:u w:val="single"/>
        </w:rPr>
      </w:pPr>
    </w:p>
    <w:p w:rsidR="00F776AC" w:rsidRDefault="00F776AC">
      <w:pPr>
        <w:pStyle w:val="DVPnorm1"/>
        <w:rPr>
          <w:b/>
          <w:u w:val="single"/>
        </w:rPr>
      </w:pPr>
      <w:bookmarkStart w:id="0" w:name="_GoBack"/>
      <w:bookmarkEnd w:id="0"/>
    </w:p>
    <w:sectPr w:rsidR="00F776AC" w:rsidSect="00BF75BB">
      <w:footerReference w:type="default" r:id="rId6"/>
      <w:pgSz w:w="11906" w:h="16838" w:code="9"/>
      <w:pgMar w:top="1440" w:right="1797" w:bottom="1440" w:left="179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1C28" w:rsidRDefault="00871C28">
      <w:r>
        <w:separator/>
      </w:r>
    </w:p>
  </w:endnote>
  <w:endnote w:type="continuationSeparator" w:id="0">
    <w:p w:rsidR="00871C28" w:rsidRDefault="00871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6EEB" w:rsidRDefault="00FC6EEB">
    <w:pPr>
      <w:pStyle w:val="Footer"/>
      <w:jc w:val="center"/>
    </w:pPr>
    <w:r>
      <w:fldChar w:fldCharType="begin"/>
    </w:r>
    <w:r>
      <w:instrText xml:space="preserve">page </w:instrText>
    </w:r>
    <w:r>
      <w:fldChar w:fldCharType="separate"/>
    </w:r>
    <w:r w:rsidR="00F776A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1C28" w:rsidRDefault="00871C28">
      <w:r>
        <w:separator/>
      </w:r>
    </w:p>
  </w:footnote>
  <w:footnote w:type="continuationSeparator" w:id="0">
    <w:p w:rsidR="00871C28" w:rsidRDefault="00871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7A8"/>
    <w:rsid w:val="001B0099"/>
    <w:rsid w:val="0020450C"/>
    <w:rsid w:val="00206432"/>
    <w:rsid w:val="00274DEB"/>
    <w:rsid w:val="00361748"/>
    <w:rsid w:val="00443F97"/>
    <w:rsid w:val="00494F4D"/>
    <w:rsid w:val="004C0360"/>
    <w:rsid w:val="0055048C"/>
    <w:rsid w:val="0057404D"/>
    <w:rsid w:val="00727CD3"/>
    <w:rsid w:val="00746902"/>
    <w:rsid w:val="007C313F"/>
    <w:rsid w:val="00871C28"/>
    <w:rsid w:val="00941BA8"/>
    <w:rsid w:val="00AE3055"/>
    <w:rsid w:val="00B42592"/>
    <w:rsid w:val="00BF75BB"/>
    <w:rsid w:val="00C617A8"/>
    <w:rsid w:val="00E128DB"/>
    <w:rsid w:val="00EB425A"/>
    <w:rsid w:val="00F776AC"/>
    <w:rsid w:val="00FC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DC9E17-E78C-4165-A1A6-DDCCFD48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 New Roman" w:hAnsi="Times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hAnsi="Times New Roman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customStyle="1" w:styleId="DVPnorm1">
    <w:name w:val="DVPnorm1"/>
    <w:basedOn w:val="Normal"/>
    <w:pPr>
      <w:tabs>
        <w:tab w:val="left" w:pos="340"/>
        <w:tab w:val="left" w:pos="680"/>
        <w:tab w:val="left" w:pos="1021"/>
        <w:tab w:val="left" w:pos="1361"/>
        <w:tab w:val="left" w:pos="1701"/>
      </w:tabs>
      <w:jc w:val="both"/>
    </w:pPr>
  </w:style>
  <w:style w:type="paragraph" w:styleId="BalloonText">
    <w:name w:val="Balloon Text"/>
    <w:basedOn w:val="Normal"/>
    <w:link w:val="BalloonTextChar"/>
    <w:rsid w:val="0057404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7404D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DVPNORM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DVPNORM1</Template>
  <TotalTime>2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Bond in fibre reinf.composites &amp; RC</vt:lpstr>
    </vt:vector>
  </TitlesOfParts>
  <Company>Dept. of Civil Engineering, University of Glasgow</Company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Bond in fibre reinf.composites &amp; RC</dc:title>
  <dc:subject>Research projects</dc:subject>
  <dc:creator>D.V.Phillips</dc:creator>
  <cp:keywords/>
  <dc:description>Bond between fibre/reinforcement and brittle matrix using computational methods (damage &amp; FE)</dc:description>
  <cp:lastModifiedBy>David Phillips</cp:lastModifiedBy>
  <cp:revision>3</cp:revision>
  <cp:lastPrinted>2023-12-20T19:50:00Z</cp:lastPrinted>
  <dcterms:created xsi:type="dcterms:W3CDTF">2023-12-20T20:21:00Z</dcterms:created>
  <dcterms:modified xsi:type="dcterms:W3CDTF">2023-12-20T20:22:00Z</dcterms:modified>
</cp:coreProperties>
</file>